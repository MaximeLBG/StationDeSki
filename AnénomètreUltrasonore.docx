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1EED4C9E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10A11288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6412BE82" w14:textId="7625864D" w:rsidR="009936FF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2966597" w:history="1">
            <w:r w:rsidR="009936FF" w:rsidRPr="00CE6E85">
              <w:rPr>
                <w:rStyle w:val="Lienhypertexte"/>
                <w:noProof/>
              </w:rPr>
              <w:t>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Aspect général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_Toc92966597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3E237E48" w14:textId="58401215" w:rsidR="009936FF" w:rsidRDefault="004504C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8" w:history="1">
            <w:r w:rsidR="009936FF" w:rsidRPr="00CE6E85">
              <w:rPr>
                <w:rStyle w:val="Lienhypertexte"/>
                <w:noProof/>
              </w:rPr>
              <w:t>1.1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Caractéristiques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_Toc92966598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72B07010" w14:textId="284D202D" w:rsidR="009936FF" w:rsidRDefault="004504C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9" w:history="1">
            <w:r w:rsidR="009936FF" w:rsidRPr="00CE6E85">
              <w:rPr>
                <w:rStyle w:val="Lienhypertexte"/>
                <w:noProof/>
              </w:rPr>
              <w:t>1.1.1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Protocole NMEA0183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_Toc92966599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01140337" w14:textId="75C802D5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77CC1857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6BCEA6C2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71E04E18" w14:textId="0F498816" w:rsidR="00140161" w:rsidRPr="000D07E7" w:rsidRDefault="00E82596" w:rsidP="000D07E7">
      <w:pPr>
        <w:pStyle w:val="Titre1"/>
      </w:pPr>
      <w:bookmarkStart w:id="0" w:name="_Toc92966597"/>
      <w:r>
        <w:lastRenderedPageBreak/>
        <w:t>Aspect général</w:t>
      </w:r>
      <w:bookmarkEnd w:id="0"/>
    </w:p>
    <w:p w14:paraId="3A357E75" w14:textId="77777777" w:rsidR="00E82596" w:rsidRDefault="00E82596" w:rsidP="00E82596">
      <w:pPr>
        <w:pStyle w:val="Paragprahe1"/>
        <w:jc w:val="both"/>
      </w:pPr>
      <w:r>
        <w:t xml:space="preserve">Le CV7-OEM est une girouette-anémomètre à ultrasons spécialement pensée pour les intégrateurs. </w:t>
      </w:r>
    </w:p>
    <w:p w14:paraId="31413382" w14:textId="3C0D7681" w:rsidR="00E82596" w:rsidRDefault="00E82596" w:rsidP="00E82596">
      <w:pPr>
        <w:pStyle w:val="Paragprahe1"/>
        <w:jc w:val="both"/>
      </w:pPr>
      <w:r>
        <w:t xml:space="preserve">Il peut être exploité par un PC, indicateur à entrer normalisée NMEA® ou kits de développement de type Arduino, Raspberry etc. </w:t>
      </w:r>
    </w:p>
    <w:p w14:paraId="4520E508" w14:textId="2D61D65F" w:rsidR="00853BAD" w:rsidRDefault="00E82596" w:rsidP="00E82596">
      <w:pPr>
        <w:pStyle w:val="Paragprahe1"/>
        <w:jc w:val="both"/>
      </w:pPr>
      <w:r>
        <w:t>Il est programmable et configurable pour l’alignement, la constante de temps de lissage, les unités de mesures, le format d’interface.</w:t>
      </w:r>
    </w:p>
    <w:p w14:paraId="19FF368E" w14:textId="0DF3D892" w:rsidR="00B1449A" w:rsidRDefault="00A56F60" w:rsidP="00B1449A">
      <w:pPr>
        <w:pStyle w:val="Titre2"/>
      </w:pPr>
      <w:bookmarkStart w:id="1" w:name="_Toc92966598"/>
      <w:r>
        <w:t>Caractéristiques</w:t>
      </w:r>
      <w:bookmarkEnd w:id="1"/>
    </w:p>
    <w:p w14:paraId="5EC81CFF" w14:textId="3527E143" w:rsidR="00DE27CB" w:rsidRDefault="00DE27CB" w:rsidP="00DE27CB">
      <w:pPr>
        <w:pStyle w:val="Paragraphe2"/>
      </w:pPr>
      <w:r>
        <w:t>Format de sortie : NMEA0183</w:t>
      </w:r>
      <w:r w:rsidR="00046292">
        <w:t> :</w:t>
      </w:r>
      <w:r>
        <w:t xml:space="preserve"> MWV, XDR</w:t>
      </w:r>
    </w:p>
    <w:p w14:paraId="198F4AD3" w14:textId="2C0E32A7" w:rsidR="00DE27CB" w:rsidRPr="00DE27CB" w:rsidRDefault="00DE27CB" w:rsidP="00DE27CB">
      <w:pPr>
        <w:pStyle w:val="Paragraphe2"/>
      </w:pPr>
      <w:r>
        <w:t>Information transmise : Vitesse instant, angle instant, disponibilité</w:t>
      </w:r>
    </w:p>
    <w:p w14:paraId="47BC4A4A" w14:textId="5E725AB6" w:rsidR="00DE27CB" w:rsidRDefault="00DE27CB" w:rsidP="00DE27CB">
      <w:pPr>
        <w:pStyle w:val="Paragraphe2"/>
      </w:pPr>
      <w:r>
        <w:t>Rafraîchissement de sortie : 2 Hz</w:t>
      </w:r>
    </w:p>
    <w:p w14:paraId="640EE55C" w14:textId="77777777" w:rsidR="00DE27CB" w:rsidRDefault="00DE27CB" w:rsidP="00DE27CB">
      <w:pPr>
        <w:pStyle w:val="Paragraphe2"/>
      </w:pPr>
    </w:p>
    <w:p w14:paraId="1D7AD08D" w14:textId="77777777" w:rsidR="00DE27CB" w:rsidRDefault="00DE27CB" w:rsidP="00DE27CB">
      <w:pPr>
        <w:pStyle w:val="Paragraphe2"/>
      </w:pPr>
      <w:r>
        <w:t>Sensibilité du module du vent : 0,12m/s</w:t>
      </w:r>
    </w:p>
    <w:p w14:paraId="0B9F78A2" w14:textId="77777777" w:rsidR="00DE27CB" w:rsidRDefault="00DE27CB" w:rsidP="00DE27CB">
      <w:pPr>
        <w:pStyle w:val="Paragraphe2"/>
      </w:pPr>
      <w:r>
        <w:t>Résolution du module du vent : 0,05 m/s</w:t>
      </w:r>
    </w:p>
    <w:p w14:paraId="5909CB55" w14:textId="2A81F42F" w:rsidR="00DE27CB" w:rsidRDefault="00DE27CB" w:rsidP="00DE27CB">
      <w:pPr>
        <w:pStyle w:val="Paragraphe2"/>
      </w:pPr>
      <w:r>
        <w:t>Dynamique du module du vent : 0,12 – 40 m/s</w:t>
      </w:r>
    </w:p>
    <w:p w14:paraId="568168EB" w14:textId="77777777" w:rsidR="00DE27CB" w:rsidRDefault="00DE27CB" w:rsidP="00DE27CB">
      <w:pPr>
        <w:pStyle w:val="Paragraphe2"/>
      </w:pPr>
    </w:p>
    <w:p w14:paraId="67CA611B" w14:textId="77777777" w:rsidR="00DE27CB" w:rsidRDefault="00DE27CB" w:rsidP="00DE27CB">
      <w:pPr>
        <w:pStyle w:val="Paragraphe2"/>
      </w:pPr>
      <w:r>
        <w:t>Référence du Nord : Manuel</w:t>
      </w:r>
    </w:p>
    <w:p w14:paraId="59FC31DB" w14:textId="77777777" w:rsidR="00DE27CB" w:rsidRDefault="00DE27CB" w:rsidP="00DE27CB">
      <w:pPr>
        <w:pStyle w:val="Paragraphe2"/>
      </w:pPr>
      <w:r>
        <w:t>Sensibilité de la direction : +/-1,5°</w:t>
      </w:r>
    </w:p>
    <w:p w14:paraId="3B1191B9" w14:textId="77777777" w:rsidR="00DE27CB" w:rsidRDefault="00DE27CB" w:rsidP="00DE27CB">
      <w:pPr>
        <w:pStyle w:val="Paragraphe2"/>
      </w:pPr>
      <w:r>
        <w:t>Résolution de la direction : 1°</w:t>
      </w:r>
    </w:p>
    <w:p w14:paraId="2C104704" w14:textId="77777777" w:rsidR="00DE27CB" w:rsidRDefault="00DE27CB" w:rsidP="00DE27CB">
      <w:pPr>
        <w:pStyle w:val="Paragraphe2"/>
      </w:pPr>
      <w:r>
        <w:t>Alimentation : 8.0 V à 33 VDC</w:t>
      </w:r>
    </w:p>
    <w:p w14:paraId="07813202" w14:textId="77777777" w:rsidR="00DE27CB" w:rsidRDefault="00DE27CB" w:rsidP="00DE27CB">
      <w:pPr>
        <w:pStyle w:val="Paragraphe2"/>
      </w:pPr>
      <w:r>
        <w:t>Consommation électrique : 9 mA</w:t>
      </w:r>
    </w:p>
    <w:p w14:paraId="02682A22" w14:textId="77777777" w:rsidR="00DE27CB" w:rsidRDefault="00DE27CB" w:rsidP="00DE27CB">
      <w:pPr>
        <w:pStyle w:val="Paragraphe2"/>
      </w:pPr>
      <w:r>
        <w:t>Type de liaison en sortie du capteur : 300 mm de câble 4×0,22mm²</w:t>
      </w:r>
    </w:p>
    <w:p w14:paraId="7124FEB0" w14:textId="77777777" w:rsidR="00DE27CB" w:rsidRDefault="00DE27CB" w:rsidP="00DE27CB">
      <w:pPr>
        <w:pStyle w:val="Paragraphe2"/>
      </w:pPr>
      <w:r>
        <w:t>Gamme de température (hors givre) : -15°C/+55°C</w:t>
      </w:r>
    </w:p>
    <w:p w14:paraId="5224012D" w14:textId="6F84573E" w:rsidR="00DE27CB" w:rsidRPr="00CA5177" w:rsidRDefault="00DE27CB" w:rsidP="00AF69F3">
      <w:pPr>
        <w:pStyle w:val="Paragraphe2"/>
      </w:pPr>
      <w:r>
        <w:t>Poids de la tête : 100 gr</w:t>
      </w:r>
    </w:p>
    <w:p w14:paraId="21EB5556" w14:textId="260DA34F" w:rsidR="00B1449A" w:rsidRDefault="001A49AC" w:rsidP="00B1449A">
      <w:pPr>
        <w:pStyle w:val="Titre3"/>
      </w:pPr>
      <w:bookmarkStart w:id="2" w:name="_Toc92966599"/>
      <w:r>
        <w:t>Protocole NMEA0183</w:t>
      </w:r>
      <w:bookmarkEnd w:id="2"/>
    </w:p>
    <w:p w14:paraId="4C6B7B7E" w14:textId="77777777" w:rsidR="00F91F9E" w:rsidRDefault="001A49AC" w:rsidP="00CA5177">
      <w:pPr>
        <w:pStyle w:val="paragraphe3"/>
      </w:pPr>
      <w:r>
        <w:t xml:space="preserve">4800 Bauds, 8 bits de données, pas de parité, 1 bit d’arrêt. Flux toutes les 512 </w:t>
      </w:r>
      <w:r w:rsidR="00F91F9E">
        <w:t>millisecondes</w:t>
      </w:r>
      <w:r>
        <w:t xml:space="preserve">. Champs de longueur variable, séparateur </w:t>
      </w:r>
      <w:r w:rsidR="00F91F9E">
        <w:t>«,</w:t>
      </w:r>
      <w:r>
        <w:t> ».</w:t>
      </w:r>
      <w:r w:rsidR="00F91F9E">
        <w:t xml:space="preserve"> </w:t>
      </w:r>
    </w:p>
    <w:p w14:paraId="02ECDC08" w14:textId="77777777" w:rsidR="00C01647" w:rsidRDefault="00F91F9E" w:rsidP="00F91F9E">
      <w:pPr>
        <w:pStyle w:val="paragraphe3"/>
      </w:pPr>
      <w:r>
        <w:t xml:space="preserve">Début de phrase : $. </w:t>
      </w:r>
    </w:p>
    <w:p w14:paraId="4E2F4596" w14:textId="77777777" w:rsidR="00C01647" w:rsidRDefault="00F91F9E" w:rsidP="00F91F9E">
      <w:pPr>
        <w:pStyle w:val="paragraphe3"/>
      </w:pPr>
      <w:r>
        <w:t xml:space="preserve">Fin de phrase : CR, LF. </w:t>
      </w:r>
    </w:p>
    <w:p w14:paraId="18428365" w14:textId="77777777" w:rsidR="007C23F7" w:rsidRDefault="00F91F9E" w:rsidP="00F91F9E">
      <w:pPr>
        <w:pStyle w:val="paragraphe3"/>
      </w:pPr>
      <w:r>
        <w:t xml:space="preserve">Tension de sortie : 0 ou 5V. </w:t>
      </w:r>
    </w:p>
    <w:p w14:paraId="68C94687" w14:textId="55F991E4" w:rsidR="007C23F7" w:rsidRDefault="007C23F7" w:rsidP="0079244D">
      <w:pPr>
        <w:pStyle w:val="paragraphe3"/>
      </w:pPr>
      <w:r>
        <w:t>Sorties symétriques</w:t>
      </w:r>
      <w:r w:rsidR="00F91F9E">
        <w:t>.</w:t>
      </w:r>
    </w:p>
    <w:p w14:paraId="625ECDC3" w14:textId="75508685" w:rsidR="00046292" w:rsidRPr="00046292" w:rsidRDefault="00046292" w:rsidP="00046292">
      <w:pPr>
        <w:pStyle w:val="Titre4"/>
      </w:pPr>
      <w:r>
        <w:t>Format MWV</w:t>
      </w:r>
    </w:p>
    <w:p w14:paraId="72D38530" w14:textId="52EFB096" w:rsidR="00342369" w:rsidRPr="0079244D" w:rsidRDefault="00F91F9E" w:rsidP="009936FF">
      <w:pPr>
        <w:pStyle w:val="paragraphe3"/>
        <w:ind w:left="864"/>
      </w:pPr>
      <w:r w:rsidRPr="0079244D">
        <w:t xml:space="preserve">Exemples : </w:t>
      </w:r>
    </w:p>
    <w:p w14:paraId="1A17D094" w14:textId="358F3043" w:rsidR="00342369" w:rsidRPr="0079244D" w:rsidRDefault="00C01647" w:rsidP="009936FF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$IIMWV,255.</w:t>
      </w:r>
      <w:proofErr w:type="gramStart"/>
      <w:r w:rsidRPr="0079244D">
        <w:rPr>
          <w:b/>
          <w:bCs/>
        </w:rPr>
        <w:t>0,R</w:t>
      </w:r>
      <w:proofErr w:type="gramEnd"/>
      <w:r w:rsidRPr="0079244D">
        <w:rPr>
          <w:b/>
          <w:bCs/>
        </w:rPr>
        <w:t>,000.0,N</w:t>
      </w:r>
      <w:r w:rsidR="00342369" w:rsidRPr="0079244D">
        <w:rPr>
          <w:b/>
          <w:bCs/>
        </w:rPr>
        <w:t>,</w:t>
      </w:r>
      <w:r w:rsidRPr="0079244D">
        <w:rPr>
          <w:b/>
          <w:bCs/>
        </w:rPr>
        <w:t>A*38</w:t>
      </w:r>
    </w:p>
    <w:p w14:paraId="29A31378" w14:textId="50564EBF" w:rsidR="00745423" w:rsidRDefault="00745423" w:rsidP="009936FF">
      <w:pPr>
        <w:pStyle w:val="paragraphe3"/>
        <w:ind w:left="864"/>
      </w:pPr>
      <w:r>
        <w:t xml:space="preserve"> </w:t>
      </w:r>
    </w:p>
    <w:p w14:paraId="4CB62C2F" w14:textId="5178E27D" w:rsidR="00745423" w:rsidRDefault="00BE077B" w:rsidP="009936FF">
      <w:pPr>
        <w:pStyle w:val="paragraphe3"/>
        <w:ind w:left="864"/>
      </w:pPr>
      <w:r>
        <w:t>P</w:t>
      </w:r>
      <w:r w:rsidR="00745423">
        <w:t xml:space="preserve">réambule </w:t>
      </w:r>
      <w:r w:rsidR="00552292">
        <w:t>p</w:t>
      </w:r>
      <w:r w:rsidR="00745423">
        <w:t xml:space="preserve">hrase vent = </w:t>
      </w:r>
      <w:r w:rsidR="00745423" w:rsidRPr="006F3808">
        <w:rPr>
          <w:b/>
          <w:bCs/>
        </w:rPr>
        <w:t>$IIMWV</w:t>
      </w:r>
    </w:p>
    <w:p w14:paraId="514396FA" w14:textId="2595BD56" w:rsidR="00745423" w:rsidRPr="006F3808" w:rsidRDefault="00745423" w:rsidP="009936FF">
      <w:pPr>
        <w:pStyle w:val="paragraphe3"/>
        <w:ind w:left="864"/>
        <w:rPr>
          <w:b/>
          <w:bCs/>
        </w:rPr>
      </w:pPr>
      <w:r>
        <w:t xml:space="preserve">Angle du vent 000.0° à 359.0°. Ici = </w:t>
      </w:r>
      <w:r w:rsidRPr="006F3808">
        <w:rPr>
          <w:b/>
          <w:bCs/>
        </w:rPr>
        <w:t>255.0</w:t>
      </w:r>
    </w:p>
    <w:p w14:paraId="12044126" w14:textId="6D40292F" w:rsidR="00745423" w:rsidRDefault="00745423" w:rsidP="009936FF">
      <w:pPr>
        <w:pStyle w:val="paragraphe3"/>
        <w:ind w:left="864"/>
      </w:pPr>
      <w:r>
        <w:t xml:space="preserve">Direction en relatif par rapport à la ligne de foi du CV7. Ici = </w:t>
      </w:r>
      <w:r w:rsidRPr="006F3808">
        <w:rPr>
          <w:b/>
          <w:bCs/>
        </w:rPr>
        <w:t>R</w:t>
      </w:r>
    </w:p>
    <w:p w14:paraId="45EBCC7C" w14:textId="418A2F2A" w:rsidR="00745423" w:rsidRDefault="00745423" w:rsidP="009936FF">
      <w:pPr>
        <w:pStyle w:val="paragraphe3"/>
        <w:ind w:left="864"/>
      </w:pPr>
      <w:r>
        <w:t xml:space="preserve">Vitesse du vent. Ici = </w:t>
      </w:r>
      <w:r w:rsidRPr="00DD3C81">
        <w:rPr>
          <w:b/>
          <w:bCs/>
        </w:rPr>
        <w:t>000.0</w:t>
      </w:r>
    </w:p>
    <w:p w14:paraId="76B4C2E7" w14:textId="12CF9B6C" w:rsidR="008173B2" w:rsidRDefault="00745423" w:rsidP="009936FF">
      <w:pPr>
        <w:pStyle w:val="paragraphe3"/>
        <w:ind w:left="864"/>
      </w:pPr>
      <w:r>
        <w:t xml:space="preserve">Unité de mesure du vent N = Nœud, M = m/s, K = km/h. Ici = </w:t>
      </w:r>
      <w:r w:rsidRPr="006F3808">
        <w:rPr>
          <w:b/>
          <w:bCs/>
        </w:rPr>
        <w:t>N</w:t>
      </w:r>
    </w:p>
    <w:p w14:paraId="5CC4F5E3" w14:textId="2ADD9CA8" w:rsidR="008173B2" w:rsidRDefault="00745423" w:rsidP="009936FF">
      <w:pPr>
        <w:pStyle w:val="paragraphe3"/>
        <w:ind w:left="864"/>
      </w:pPr>
      <w:r>
        <w:t>Statu du CV3F -A</w:t>
      </w:r>
      <w:r w:rsidR="008173B2">
        <w:t xml:space="preserve"> </w:t>
      </w:r>
      <w:r>
        <w:t>=</w:t>
      </w:r>
      <w:r w:rsidR="008173B2">
        <w:t xml:space="preserve"> </w:t>
      </w:r>
      <w:r>
        <w:t>Disponible</w:t>
      </w:r>
      <w:r w:rsidR="008173B2">
        <w:t xml:space="preserve">, V = Alarme. Ici = </w:t>
      </w:r>
      <w:r w:rsidR="008173B2" w:rsidRPr="006F3808">
        <w:rPr>
          <w:b/>
          <w:bCs/>
        </w:rPr>
        <w:t>A</w:t>
      </w:r>
    </w:p>
    <w:p w14:paraId="0901A839" w14:textId="0B19E36E" w:rsidR="00745423" w:rsidRDefault="008173B2" w:rsidP="009936FF">
      <w:pPr>
        <w:pStyle w:val="paragraphe3"/>
        <w:ind w:left="864"/>
      </w:pPr>
      <w:r>
        <w:t xml:space="preserve">CheckSum. Ici = </w:t>
      </w:r>
      <w:r w:rsidRPr="006F3808">
        <w:rPr>
          <w:b/>
          <w:bCs/>
        </w:rPr>
        <w:t>*38</w:t>
      </w:r>
    </w:p>
    <w:p w14:paraId="08FFF64B" w14:textId="142943F3" w:rsidR="009936FF" w:rsidRPr="009936FF" w:rsidRDefault="00046292" w:rsidP="009936FF">
      <w:pPr>
        <w:pStyle w:val="Titre4"/>
      </w:pPr>
      <w:r>
        <w:lastRenderedPageBreak/>
        <w:t>Format XDR</w:t>
      </w:r>
    </w:p>
    <w:p w14:paraId="47464971" w14:textId="77777777" w:rsidR="00F12F00" w:rsidRPr="0079244D" w:rsidRDefault="00F12F00" w:rsidP="003D7615">
      <w:pPr>
        <w:pStyle w:val="paragraphe3"/>
        <w:ind w:left="864"/>
        <w:rPr>
          <w:u w:val="single"/>
        </w:rPr>
      </w:pPr>
      <w:r w:rsidRPr="0079244D">
        <w:rPr>
          <w:u w:val="single"/>
        </w:rPr>
        <w:t xml:space="preserve">Exemples : </w:t>
      </w:r>
    </w:p>
    <w:p w14:paraId="3AD91CD8" w14:textId="381E8A77" w:rsidR="00BE077B" w:rsidRDefault="00F12F00" w:rsidP="00C92986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</w:t>
      </w:r>
      <w:proofErr w:type="gramStart"/>
      <w:r>
        <w:rPr>
          <w:b/>
          <w:bCs/>
        </w:rPr>
        <w:t>WIXDR,C</w:t>
      </w:r>
      <w:proofErr w:type="gramEnd"/>
      <w:r>
        <w:rPr>
          <w:b/>
          <w:bCs/>
        </w:rPr>
        <w:t>,022.0,C,,*52</w:t>
      </w:r>
    </w:p>
    <w:p w14:paraId="06B2CAC8" w14:textId="77777777" w:rsidR="00C92986" w:rsidRPr="00C92986" w:rsidRDefault="00C92986" w:rsidP="00C92986"/>
    <w:p w14:paraId="2795758C" w14:textId="523DE095" w:rsidR="00BE077B" w:rsidRDefault="00BE077B" w:rsidP="003D7615">
      <w:pPr>
        <w:pStyle w:val="paragraphe3"/>
        <w:ind w:left="864"/>
      </w:pPr>
      <w:r>
        <w:t>Préambule </w:t>
      </w:r>
      <w:r w:rsidR="001E6970">
        <w:t>phrase température de vent</w:t>
      </w:r>
      <w:r>
        <w:t xml:space="preserve"> = </w:t>
      </w:r>
      <w:r w:rsidRPr="00F601A8">
        <w:rPr>
          <w:b/>
          <w:bCs/>
        </w:rPr>
        <w:t>$</w:t>
      </w:r>
      <w:r w:rsidR="001E6970" w:rsidRPr="00F601A8">
        <w:rPr>
          <w:b/>
          <w:bCs/>
        </w:rPr>
        <w:t>WIXDR</w:t>
      </w:r>
    </w:p>
    <w:p w14:paraId="2BCB4704" w14:textId="573053A0" w:rsidR="00BE077B" w:rsidRDefault="0054150E" w:rsidP="003D7615">
      <w:pPr>
        <w:pStyle w:val="paragraphe3"/>
        <w:ind w:left="864"/>
      </w:pPr>
      <w:r>
        <w:t xml:space="preserve">Température = </w:t>
      </w:r>
      <w:r w:rsidRPr="00F601A8">
        <w:rPr>
          <w:b/>
          <w:bCs/>
        </w:rPr>
        <w:t>022.0</w:t>
      </w:r>
    </w:p>
    <w:p w14:paraId="6A0F94C2" w14:textId="0577E072" w:rsidR="00BE077B" w:rsidRDefault="0054150E" w:rsidP="003D7615">
      <w:pPr>
        <w:pStyle w:val="paragraphe3"/>
        <w:ind w:left="864"/>
      </w:pPr>
      <w:r>
        <w:t xml:space="preserve">Unité de mesure C = Celsius, F = Fahrenheit. Ici = </w:t>
      </w:r>
      <w:r w:rsidRPr="00F601A8">
        <w:rPr>
          <w:b/>
          <w:bCs/>
        </w:rPr>
        <w:t>C</w:t>
      </w:r>
    </w:p>
    <w:p w14:paraId="6F221FC7" w14:textId="055FB41B" w:rsidR="00217C49" w:rsidRPr="00217C49" w:rsidRDefault="00BE077B" w:rsidP="00C656AF">
      <w:pPr>
        <w:pStyle w:val="paragraphe3"/>
        <w:ind w:left="864"/>
      </w:pPr>
      <w:r>
        <w:t xml:space="preserve">CheckSum. Ici = </w:t>
      </w:r>
      <w:r w:rsidRPr="00F601A8">
        <w:rPr>
          <w:b/>
          <w:bCs/>
        </w:rPr>
        <w:t>*</w:t>
      </w:r>
      <w:r w:rsidR="0054150E" w:rsidRPr="00F601A8">
        <w:rPr>
          <w:b/>
          <w:bCs/>
        </w:rPr>
        <w:t>52</w:t>
      </w:r>
    </w:p>
    <w:sectPr w:rsidR="00217C49" w:rsidRPr="00217C49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434DD" w14:textId="77777777" w:rsidR="004504C4" w:rsidRDefault="004504C4" w:rsidP="003B6583">
      <w:pPr>
        <w:spacing w:after="0" w:line="240" w:lineRule="auto"/>
      </w:pPr>
      <w:r>
        <w:separator/>
      </w:r>
    </w:p>
  </w:endnote>
  <w:endnote w:type="continuationSeparator" w:id="0">
    <w:p w14:paraId="62450CEB" w14:textId="77777777" w:rsidR="004504C4" w:rsidRDefault="004504C4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6F059C-89FD-4378-8B0F-CB6D497DF682}"/>
    <w:embedBold r:id="rId2" w:fontKey="{BB673DBF-2BB8-4637-88D0-AC4C0A5F593E}"/>
    <w:embedBoldItalic r:id="rId3" w:fontKey="{42DB6CA9-CC2C-49CA-ADC3-9BCA721578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FAB1DB0-A450-4960-89DE-569216B20898}"/>
    <w:embedBold r:id="rId5" w:fontKey="{9BDE9537-4319-410E-B2ED-C4B1D7930546}"/>
    <w:embedItalic r:id="rId6" w:fontKey="{15407B8D-FA31-4F9A-8848-FD12FB30FD47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5D1BBD0C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6968C9AF" w14:textId="42F62218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>
            <w:rPr>
              <w:rFonts w:ascii="Univers" w:hAnsi="Univers"/>
              <w:sz w:val="18"/>
              <w:szCs w:val="18"/>
            </w:rPr>
            <w:fldChar w:fldCharType="begin"/>
          </w:r>
          <w:r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217C49">
            <w:rPr>
              <w:rFonts w:ascii="Univers" w:hAnsi="Univers"/>
              <w:noProof/>
              <w:sz w:val="18"/>
              <w:szCs w:val="18"/>
            </w:rPr>
            <w:t>13/01/2022 11:43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740E212D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0C305F63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36C80D44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33B1BB4D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186D52A0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28E73929" w14:textId="19944F0C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 w:rsidR="006F57E5">
            <w:rPr>
              <w:rFonts w:ascii="Univers" w:hAnsi="Univers"/>
              <w:sz w:val="18"/>
              <w:szCs w:val="18"/>
            </w:rPr>
            <w:fldChar w:fldCharType="begin"/>
          </w:r>
          <w:r w:rsidR="006F57E5"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 w:rsidR="006F57E5"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 w:rsidR="006F57E5">
            <w:rPr>
              <w:rFonts w:ascii="Univers" w:hAnsi="Univers"/>
              <w:sz w:val="18"/>
              <w:szCs w:val="18"/>
            </w:rPr>
            <w:fldChar w:fldCharType="end"/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217C49">
            <w:rPr>
              <w:rFonts w:ascii="Univers" w:hAnsi="Univers"/>
              <w:noProof/>
              <w:sz w:val="18"/>
              <w:szCs w:val="18"/>
            </w:rPr>
            <w:t>13/01/2022 11:43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49889949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35077415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79FD06B1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BDC70" w14:textId="77777777" w:rsidR="004504C4" w:rsidRDefault="004504C4" w:rsidP="003B6583">
      <w:pPr>
        <w:spacing w:after="0" w:line="240" w:lineRule="auto"/>
      </w:pPr>
      <w:r>
        <w:separator/>
      </w:r>
    </w:p>
  </w:footnote>
  <w:footnote w:type="continuationSeparator" w:id="0">
    <w:p w14:paraId="4DC8D03D" w14:textId="77777777" w:rsidR="004504C4" w:rsidRDefault="004504C4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64623B1F" w14:textId="77777777" w:rsidTr="006F57E5">
      <w:trPr>
        <w:trHeight w:val="558"/>
      </w:trPr>
      <w:tc>
        <w:tcPr>
          <w:tcW w:w="10725" w:type="dxa"/>
        </w:tcPr>
        <w:p w14:paraId="634037D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654A1EE5" wp14:editId="6790319F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21CC9953" wp14:editId="4122C298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31AA113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2783088D" w14:textId="77777777" w:rsidR="00206B7C" w:rsidRPr="00206B7C" w:rsidRDefault="00206B7C" w:rsidP="00206B7C">
    <w:pPr>
      <w:ind w:left="0"/>
      <w:rPr>
        <w:sz w:val="2"/>
        <w:szCs w:val="2"/>
      </w:rPr>
    </w:pPr>
  </w:p>
  <w:p w14:paraId="68EBDF77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3FE55597" w14:textId="77777777" w:rsidTr="00B953F8">
      <w:trPr>
        <w:trHeight w:val="344"/>
      </w:trPr>
      <w:tc>
        <w:tcPr>
          <w:tcW w:w="10725" w:type="dxa"/>
        </w:tcPr>
        <w:p w14:paraId="63383409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6D9018F5" wp14:editId="4C1A63BE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2B7149DD" wp14:editId="342B74F5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7E312F02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5C11510E" w14:textId="6FA00233" w:rsidR="003B6583" w:rsidRPr="00FD1DA5" w:rsidRDefault="003C2E50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Prise en main de l’anémomètre ultrasonore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13E0"/>
    <w:multiLevelType w:val="hybridMultilevel"/>
    <w:tmpl w:val="A5A4F760"/>
    <w:lvl w:ilvl="0" w:tplc="5F9C36A4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5C1E"/>
    <w:multiLevelType w:val="hybridMultilevel"/>
    <w:tmpl w:val="E8A6B7AA"/>
    <w:lvl w:ilvl="0" w:tplc="FE2C77E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BC7F49"/>
    <w:multiLevelType w:val="hybridMultilevel"/>
    <w:tmpl w:val="19AC4348"/>
    <w:lvl w:ilvl="0" w:tplc="F8C4096E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81E7A"/>
    <w:multiLevelType w:val="hybridMultilevel"/>
    <w:tmpl w:val="6E4CF864"/>
    <w:lvl w:ilvl="0" w:tplc="866EB934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1669A"/>
    <w:multiLevelType w:val="hybridMultilevel"/>
    <w:tmpl w:val="E7B48DDE"/>
    <w:lvl w:ilvl="0" w:tplc="87F8D0FC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1B1"/>
    <w:rsid w:val="00020759"/>
    <w:rsid w:val="00046292"/>
    <w:rsid w:val="00054DC1"/>
    <w:rsid w:val="000A348F"/>
    <w:rsid w:val="000A4A4C"/>
    <w:rsid w:val="000B18DC"/>
    <w:rsid w:val="000D07E7"/>
    <w:rsid w:val="000E184F"/>
    <w:rsid w:val="00140161"/>
    <w:rsid w:val="00150CBE"/>
    <w:rsid w:val="0018417A"/>
    <w:rsid w:val="001A49AC"/>
    <w:rsid w:val="001C09B0"/>
    <w:rsid w:val="001E6970"/>
    <w:rsid w:val="00206B7C"/>
    <w:rsid w:val="00217C49"/>
    <w:rsid w:val="002264E1"/>
    <w:rsid w:val="002402A9"/>
    <w:rsid w:val="00280FCA"/>
    <w:rsid w:val="00284904"/>
    <w:rsid w:val="002C50D2"/>
    <w:rsid w:val="003324B5"/>
    <w:rsid w:val="00342369"/>
    <w:rsid w:val="00361DB7"/>
    <w:rsid w:val="00371519"/>
    <w:rsid w:val="00377C21"/>
    <w:rsid w:val="00392886"/>
    <w:rsid w:val="003A781A"/>
    <w:rsid w:val="003B6583"/>
    <w:rsid w:val="003B696F"/>
    <w:rsid w:val="003C2E50"/>
    <w:rsid w:val="003D7615"/>
    <w:rsid w:val="00403876"/>
    <w:rsid w:val="00423288"/>
    <w:rsid w:val="004504C4"/>
    <w:rsid w:val="00457071"/>
    <w:rsid w:val="004947B9"/>
    <w:rsid w:val="0049581F"/>
    <w:rsid w:val="004A4179"/>
    <w:rsid w:val="004C563A"/>
    <w:rsid w:val="0054150E"/>
    <w:rsid w:val="00552292"/>
    <w:rsid w:val="005656A7"/>
    <w:rsid w:val="005932B9"/>
    <w:rsid w:val="005A0FD7"/>
    <w:rsid w:val="005F06E9"/>
    <w:rsid w:val="00612A1D"/>
    <w:rsid w:val="00632856"/>
    <w:rsid w:val="00675387"/>
    <w:rsid w:val="00675B32"/>
    <w:rsid w:val="006A4E07"/>
    <w:rsid w:val="006F3808"/>
    <w:rsid w:val="006F57E5"/>
    <w:rsid w:val="00745423"/>
    <w:rsid w:val="00766774"/>
    <w:rsid w:val="0077283C"/>
    <w:rsid w:val="007838FF"/>
    <w:rsid w:val="0079244D"/>
    <w:rsid w:val="007B4E7D"/>
    <w:rsid w:val="007C23F7"/>
    <w:rsid w:val="007C6D32"/>
    <w:rsid w:val="00810C25"/>
    <w:rsid w:val="008173B2"/>
    <w:rsid w:val="00853BAD"/>
    <w:rsid w:val="008844BE"/>
    <w:rsid w:val="008A3DB5"/>
    <w:rsid w:val="009207EC"/>
    <w:rsid w:val="00931222"/>
    <w:rsid w:val="009936FF"/>
    <w:rsid w:val="00A56F60"/>
    <w:rsid w:val="00A75A3D"/>
    <w:rsid w:val="00A81B1C"/>
    <w:rsid w:val="00AA4379"/>
    <w:rsid w:val="00AF69F3"/>
    <w:rsid w:val="00AF75B3"/>
    <w:rsid w:val="00B1449A"/>
    <w:rsid w:val="00B14744"/>
    <w:rsid w:val="00B72A02"/>
    <w:rsid w:val="00B953F8"/>
    <w:rsid w:val="00BA0903"/>
    <w:rsid w:val="00BD6E56"/>
    <w:rsid w:val="00BE077B"/>
    <w:rsid w:val="00BF1374"/>
    <w:rsid w:val="00BF5A97"/>
    <w:rsid w:val="00C01647"/>
    <w:rsid w:val="00C23C93"/>
    <w:rsid w:val="00C656AF"/>
    <w:rsid w:val="00C8364B"/>
    <w:rsid w:val="00C92986"/>
    <w:rsid w:val="00C94883"/>
    <w:rsid w:val="00CA5177"/>
    <w:rsid w:val="00CC6A8F"/>
    <w:rsid w:val="00CD3815"/>
    <w:rsid w:val="00D0556D"/>
    <w:rsid w:val="00D12248"/>
    <w:rsid w:val="00D12C9D"/>
    <w:rsid w:val="00D3394A"/>
    <w:rsid w:val="00D410B3"/>
    <w:rsid w:val="00D640A3"/>
    <w:rsid w:val="00DB5870"/>
    <w:rsid w:val="00DD3C81"/>
    <w:rsid w:val="00DE27CB"/>
    <w:rsid w:val="00E76501"/>
    <w:rsid w:val="00E82596"/>
    <w:rsid w:val="00EE01B1"/>
    <w:rsid w:val="00EF2A0B"/>
    <w:rsid w:val="00F05F38"/>
    <w:rsid w:val="00F05FDF"/>
    <w:rsid w:val="00F12F00"/>
    <w:rsid w:val="00F21831"/>
    <w:rsid w:val="00F43091"/>
    <w:rsid w:val="00F601A8"/>
    <w:rsid w:val="00F64AC7"/>
    <w:rsid w:val="00F91F9E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F54EA"/>
  <w15:chartTrackingRefBased/>
  <w15:docId w15:val="{A44B0C89-7E7F-49A7-92CC-503E07DED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-BTS\01-Snir2\Projet\StationDeSki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DocTypeStationDeSki.dotx</Template>
  <TotalTime>94</TotalTime>
  <Pages>3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Invité SNIR2</cp:lastModifiedBy>
  <cp:revision>26</cp:revision>
  <dcterms:created xsi:type="dcterms:W3CDTF">2022-01-13T08:32:00Z</dcterms:created>
  <dcterms:modified xsi:type="dcterms:W3CDTF">2022-01-18T15:15:00Z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